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569" w:rsidRDefault="00BC2569">
      <w:pPr>
        <w:widowControl w:val="0"/>
        <w:autoSpaceDE w:val="0"/>
        <w:autoSpaceDN w:val="0"/>
        <w:adjustRightInd w:val="0"/>
        <w:spacing w:after="0" w:line="240" w:lineRule="auto"/>
        <w:jc w:val="both"/>
      </w:pPr>
      <w:bookmarkStart w:id="0" w:name="_GoBack"/>
      <w:bookmarkEnd w:id="0"/>
      <w:r>
        <w:rPr>
          <w:rFonts w:ascii="Times New Roman" w:hAnsi="Times New Roman"/>
          <w:sz w:val="24"/>
          <w:szCs w:val="24"/>
        </w:rPr>
        <w:t>Lorem ipsum dolor sit amet, consectetur adipiscing elit. Sed venenatis dictum mi, nec luctus libero imperdiet vel. Morbi pellentesque convallis aliquet. Morbi in nisi imperdiet, gravida sapien vel, lacinia massa. Ut luctus purus felis, ac pretium dui maximus porttitor. Pellentesque pretium efficitur dolor quis malesuada. Quisque sit amet lacus id nibh vehicula facilisis sit amet non nisl. Vestibulum eu nisl faucibus, elementum dui a, fermentum elit. Pellentesque vel arcu nunc.</w:t>
      </w:r>
    </w:p>
    <w:sectPr w:rsidR="00BC2569" w:rsidSect="00373D9B">
      <w:headerReference w:type="default" r:id="rId6"/>
      <w:pgSz w:w="8392" w:h="5954" w:orient="landscape" w:code="70"/>
      <w:pgMar w:top="1440" w:right="454" w:bottom="1440" w:left="1440" w:header="709" w:footer="709" w:gutter="0"/>
      <w:cols w:space="708"/>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2569" w:rsidRDefault="00BC2569">
      <w:pPr>
        <w:spacing w:after="0" w:line="240" w:lineRule="auto"/>
      </w:pPr>
      <w:r>
        <w:separator/>
      </w:r>
    </w:p>
  </w:endnote>
  <w:endnote w:type="continuationSeparator" w:id="0">
    <w:p w:rsidR="00BC2569" w:rsidRDefault="00BC25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2569" w:rsidRDefault="00BC2569">
      <w:pPr>
        <w:spacing w:after="0" w:line="240" w:lineRule="auto"/>
      </w:pPr>
      <w:r>
        <w:separator/>
      </w:r>
    </w:p>
  </w:footnote>
  <w:footnote w:type="continuationSeparator" w:id="0">
    <w:p w:rsidR="00BC2569" w:rsidRDefault="00BC256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2569" w:rsidRDefault="00BC2569">
    <w:pPr>
      <w:framePr w:wrap="auto" w:vAnchor="text" w:hAnchor="text" w:xAlign="center" w:y="1"/>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Header text</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112F3"/>
    <w:rsid w:val="00373D9B"/>
    <w:rsid w:val="009E035C"/>
    <w:rsid w:val="00BC2569"/>
    <w:rsid w:val="00CA37B5"/>
    <w:rsid w:val="00D112F3"/>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37B5"/>
    <w:pPr>
      <w:spacing w:after="160" w:line="259" w:lineRule="auto"/>
    </w:pPr>
    <w:rPr>
      <w:lang w:val="hu-HU" w:eastAsia="hu-H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1</Pages>
  <Words>71</Words>
  <Characters>411</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 ipsum dolor sit amet, consectetur adipiscing elit</dc:title>
  <dc:subject/>
  <dc:creator>Gábor Kelemen2010</dc:creator>
  <cp:keywords/>
  <dc:description/>
  <cp:lastModifiedBy>JLAutoBuild</cp:lastModifiedBy>
  <cp:revision>2</cp:revision>
  <dcterms:created xsi:type="dcterms:W3CDTF">2026-09-26T18:22:00Z</dcterms:created>
  <dcterms:modified xsi:type="dcterms:W3CDTF">2026-09-26T18:22:00Z</dcterms:modified>
</cp:coreProperties>
</file>